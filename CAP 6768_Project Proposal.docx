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53DD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660B1468" wp14:editId="521AB98A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47DB9F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7305395D" w14:textId="77777777" w:rsidTr="5B962731">
        <w:tc>
          <w:tcPr>
            <w:tcW w:w="5395" w:type="dxa"/>
          </w:tcPr>
          <w:p w14:paraId="70E13A3F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B84718F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62E90955" w14:textId="77777777" w:rsidTr="5B962731">
        <w:trPr>
          <w:trHeight w:val="2719"/>
        </w:trPr>
        <w:tc>
          <w:tcPr>
            <w:tcW w:w="5395" w:type="dxa"/>
          </w:tcPr>
          <w:p w14:paraId="2A768A64" w14:textId="7FCBB59B" w:rsidR="00A81248" w:rsidRPr="003A798E" w:rsidRDefault="00132035" w:rsidP="00637665">
            <w:pPr>
              <w:pStyle w:val="Heading1"/>
            </w:pPr>
            <w:r>
              <w:t>Project Proposal</w:t>
            </w:r>
          </w:p>
        </w:tc>
        <w:tc>
          <w:tcPr>
            <w:tcW w:w="5395" w:type="dxa"/>
          </w:tcPr>
          <w:p w14:paraId="20A7DD7F" w14:textId="77777777" w:rsidR="00A81248" w:rsidRPr="003A798E" w:rsidRDefault="00A81248"/>
        </w:tc>
      </w:tr>
      <w:tr w:rsidR="00A81248" w:rsidRPr="003A798E" w14:paraId="4983B771" w14:textId="77777777" w:rsidTr="5B962731">
        <w:trPr>
          <w:trHeight w:val="7776"/>
        </w:trPr>
        <w:tc>
          <w:tcPr>
            <w:tcW w:w="5395" w:type="dxa"/>
          </w:tcPr>
          <w:p w14:paraId="2117E490" w14:textId="77777777" w:rsidR="00A81248" w:rsidRPr="003A798E" w:rsidRDefault="00A81248"/>
        </w:tc>
        <w:tc>
          <w:tcPr>
            <w:tcW w:w="5395" w:type="dxa"/>
          </w:tcPr>
          <w:p w14:paraId="2CA82442" w14:textId="77777777" w:rsidR="00A81248" w:rsidRPr="003A798E" w:rsidRDefault="00A81248"/>
        </w:tc>
      </w:tr>
      <w:tr w:rsidR="00A81248" w:rsidRPr="003A798E" w14:paraId="4BD58F71" w14:textId="77777777" w:rsidTr="5B962731">
        <w:trPr>
          <w:trHeight w:val="1299"/>
        </w:trPr>
        <w:tc>
          <w:tcPr>
            <w:tcW w:w="5395" w:type="dxa"/>
          </w:tcPr>
          <w:p w14:paraId="5D213E1E" w14:textId="77777777" w:rsidR="00A81248" w:rsidRPr="003A798E" w:rsidRDefault="00A81248"/>
        </w:tc>
        <w:tc>
          <w:tcPr>
            <w:tcW w:w="5395" w:type="dxa"/>
          </w:tcPr>
          <w:p w14:paraId="4533DD93" w14:textId="75E68441" w:rsidR="0077429A" w:rsidRPr="0077429A" w:rsidRDefault="00DF372A" w:rsidP="0077429A">
            <w:pPr>
              <w:pStyle w:val="Heading2"/>
            </w:pPr>
            <w:r>
              <w:t xml:space="preserve">Drake Kayla, </w:t>
            </w:r>
            <w:r w:rsidR="00132035">
              <w:t>Onitiju Taiwo</w:t>
            </w:r>
            <w:r>
              <w:t>, Khatoon Fehmida</w:t>
            </w:r>
            <w:r w:rsidR="0077429A">
              <w:t>, Antonenko Vadym</w:t>
            </w:r>
          </w:p>
          <w:p w14:paraId="7400554E" w14:textId="551E4318" w:rsidR="00A81248" w:rsidRPr="003A798E" w:rsidRDefault="00132035" w:rsidP="00637665">
            <w:pPr>
              <w:pStyle w:val="Heading2"/>
            </w:pPr>
            <w:r w:rsidRPr="00132035">
              <w:t>CAP6768 Data Analytics</w:t>
            </w:r>
          </w:p>
        </w:tc>
      </w:tr>
      <w:tr w:rsidR="00A81248" w:rsidRPr="00D26C99" w14:paraId="2733683C" w14:textId="77777777" w:rsidTr="5B962731">
        <w:trPr>
          <w:trHeight w:val="1402"/>
        </w:trPr>
        <w:tc>
          <w:tcPr>
            <w:tcW w:w="5395" w:type="dxa"/>
          </w:tcPr>
          <w:p w14:paraId="5AECB080" w14:textId="77777777" w:rsidR="00A81248" w:rsidRPr="003A798E" w:rsidRDefault="00A81248"/>
        </w:tc>
        <w:tc>
          <w:tcPr>
            <w:tcW w:w="5395" w:type="dxa"/>
          </w:tcPr>
          <w:p w14:paraId="453BFF28" w14:textId="3B87826C" w:rsidR="00A81248" w:rsidRPr="000A2A69" w:rsidRDefault="00132035" w:rsidP="00A81248">
            <w:pPr>
              <w:pStyle w:val="Heading2"/>
              <w:rPr>
                <w:lang w:val="fr-FR"/>
              </w:rPr>
            </w:pPr>
            <w:r>
              <w:t xml:space="preserve">October </w:t>
            </w:r>
            <w:r w:rsidR="002A185E">
              <w:t>30</w:t>
            </w:r>
            <w:r w:rsidRPr="00132035">
              <w:rPr>
                <w:vertAlign w:val="superscript"/>
              </w:rPr>
              <w:t>th</w:t>
            </w:r>
            <w:r>
              <w:t xml:space="preserve"> 2025</w:t>
            </w:r>
          </w:p>
          <w:p w14:paraId="29B88783" w14:textId="7F2250F9" w:rsidR="00A81248" w:rsidRPr="00A059BA" w:rsidRDefault="00A81248" w:rsidP="00637665">
            <w:pPr>
              <w:pStyle w:val="Heading2"/>
              <w:rPr>
                <w:lang w:val="fr-FR"/>
              </w:rPr>
            </w:pPr>
          </w:p>
        </w:tc>
      </w:tr>
    </w:tbl>
    <w:p w14:paraId="7A328FBF" w14:textId="77777777" w:rsidR="00154224" w:rsidRPr="00A059BA" w:rsidRDefault="00154224">
      <w:pPr>
        <w:rPr>
          <w:lang w:val="fr-FR"/>
        </w:rPr>
      </w:pPr>
    </w:p>
    <w:p w14:paraId="00C19D4F" w14:textId="77777777" w:rsidR="00154224" w:rsidRPr="00A059BA" w:rsidRDefault="00154224">
      <w:pPr>
        <w:rPr>
          <w:lang w:val="fr-FR"/>
        </w:rPr>
        <w:sectPr w:rsidR="00154224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tbl>
      <w:tblPr>
        <w:tblW w:w="5000" w:type="pct"/>
        <w:shd w:val="clear" w:color="auto" w:fill="EDF0F4" w:themeFill="accent3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"/>
        <w:gridCol w:w="10736"/>
        <w:gridCol w:w="32"/>
      </w:tblGrid>
      <w:tr w:rsidR="00B61540" w:rsidRPr="00D26C99" w14:paraId="4F748B4F" w14:textId="77777777" w:rsidTr="00B61540">
        <w:trPr>
          <w:trHeight w:val="20"/>
        </w:trPr>
        <w:tc>
          <w:tcPr>
            <w:tcW w:w="365" w:type="pct"/>
            <w:shd w:val="clear" w:color="auto" w:fill="EDF0F4" w:themeFill="accent3"/>
          </w:tcPr>
          <w:p w14:paraId="1EBC8A30" w14:textId="77777777" w:rsidR="00B61540" w:rsidRPr="00A059BA" w:rsidRDefault="00B61540" w:rsidP="00B61540">
            <w:pPr>
              <w:rPr>
                <w:lang w:val="fr-FR"/>
              </w:rPr>
            </w:pPr>
          </w:p>
        </w:tc>
        <w:tc>
          <w:tcPr>
            <w:tcW w:w="4269" w:type="pct"/>
            <w:shd w:val="clear" w:color="auto" w:fill="EDF0F4" w:themeFill="accent3"/>
          </w:tcPr>
          <w:tbl>
            <w:tblPr>
              <w:tblW w:w="10736" w:type="dxa"/>
              <w:shd w:val="clear" w:color="auto" w:fill="EDF0F4" w:themeFill="accent3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400"/>
              <w:gridCol w:w="9936"/>
              <w:gridCol w:w="400"/>
            </w:tblGrid>
            <w:tr w:rsidR="00B61540" w:rsidRPr="003A798E" w14:paraId="0954A725" w14:textId="77777777" w:rsidTr="00B61540">
              <w:trPr>
                <w:trHeight w:val="4715"/>
              </w:trPr>
              <w:tc>
                <w:tcPr>
                  <w:tcW w:w="400" w:type="dxa"/>
                  <w:shd w:val="clear" w:color="auto" w:fill="EDF0F4" w:themeFill="accent3"/>
                </w:tcPr>
                <w:p w14:paraId="2FEAF01D" w14:textId="77777777" w:rsidR="00B61540" w:rsidRPr="00A059BA" w:rsidRDefault="00B61540" w:rsidP="00B61540">
                  <w:pPr>
                    <w:rPr>
                      <w:lang w:val="fr-FR"/>
                    </w:rPr>
                  </w:pPr>
                </w:p>
              </w:tc>
              <w:tc>
                <w:tcPr>
                  <w:tcW w:w="9936" w:type="dxa"/>
                  <w:shd w:val="clear" w:color="auto" w:fill="EDF0F4" w:themeFill="accent3"/>
                </w:tcPr>
                <w:p w14:paraId="630A48D2" w14:textId="77777777" w:rsidR="00B61540" w:rsidRDefault="00B61540" w:rsidP="00B61540">
                  <w:pPr>
                    <w:pStyle w:val="Heading3"/>
                  </w:pPr>
                  <w:r w:rsidRPr="00132035">
                    <w:t>Team Members</w:t>
                  </w:r>
                </w:p>
                <w:p w14:paraId="13962476" w14:textId="713EBF08" w:rsidR="00DF372A" w:rsidRDefault="00DF372A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Drake Kayla</w:t>
                  </w:r>
                </w:p>
                <w:p w14:paraId="1C989AA6" w14:textId="06B973A5" w:rsidR="00B61540" w:rsidRDefault="00B61540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Taiwo Onitiju</w:t>
                  </w:r>
                </w:p>
                <w:p w14:paraId="49BEFA29" w14:textId="21E335BB" w:rsidR="00DF372A" w:rsidRDefault="00DF372A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 xml:space="preserve">Khatoon </w:t>
                  </w:r>
                  <w:proofErr w:type="spellStart"/>
                  <w:r>
                    <w:t>Fehmida</w:t>
                  </w:r>
                  <w:proofErr w:type="spellEnd"/>
                </w:p>
                <w:p w14:paraId="12F81A72" w14:textId="531B53B1" w:rsidR="0077429A" w:rsidRPr="00132035" w:rsidRDefault="0077429A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Antonenko Vadym</w:t>
                  </w:r>
                </w:p>
                <w:p w14:paraId="25719D89" w14:textId="77777777" w:rsidR="00B61540" w:rsidRPr="003A798E" w:rsidRDefault="00B61540" w:rsidP="00B61540"/>
                <w:p w14:paraId="12B55256" w14:textId="77777777" w:rsidR="00B61540" w:rsidRDefault="00B61540" w:rsidP="00B61540">
                  <w:pPr>
                    <w:rPr>
                      <w:rFonts w:asciiTheme="majorHAnsi" w:eastAsiaTheme="majorEastAsia" w:hAnsiTheme="majorHAnsi" w:cstheme="majorBidi"/>
                      <w:b/>
                      <w:color w:val="123869" w:themeColor="accent1"/>
                      <w:sz w:val="36"/>
                    </w:rPr>
                  </w:pPr>
                  <w:r w:rsidRPr="00132035">
                    <w:rPr>
                      <w:rFonts w:asciiTheme="majorHAnsi" w:eastAsiaTheme="majorEastAsia" w:hAnsiTheme="majorHAnsi" w:cstheme="majorBidi"/>
                      <w:b/>
                      <w:color w:val="123869" w:themeColor="accent1"/>
                      <w:sz w:val="36"/>
                    </w:rPr>
                    <w:t>Dataset Selection</w:t>
                  </w:r>
                </w:p>
                <w:p w14:paraId="51245E3F" w14:textId="5F9DA16F" w:rsidR="00B61540" w:rsidRDefault="00B61540" w:rsidP="00B61540">
                  <w:r>
                    <w:t xml:space="preserve">For this project, </w:t>
                  </w:r>
                  <w:r w:rsidR="00DF372A">
                    <w:t>we</w:t>
                  </w:r>
                  <w:r>
                    <w:t xml:space="preserve"> plan to utilize the Retail Store Daily Sales dataset (data_analytics_retail.csv), which contains 90 days of daily sales data from June 2025 to </w:t>
                  </w:r>
                  <w:r w:rsidRPr="00132035">
                    <w:t>August 2025.</w:t>
                  </w:r>
                </w:p>
                <w:p w14:paraId="7B4068C8" w14:textId="77777777" w:rsidR="00B61540" w:rsidRDefault="00B61540" w:rsidP="00B61540"/>
                <w:p w14:paraId="7100AEF3" w14:textId="77777777" w:rsidR="00B61540" w:rsidRDefault="00B61540" w:rsidP="00B61540">
                  <w:pPr>
                    <w:rPr>
                      <w:rFonts w:asciiTheme="majorHAnsi" w:eastAsiaTheme="majorEastAsia" w:hAnsiTheme="majorHAnsi" w:cstheme="majorBidi"/>
                      <w:b/>
                      <w:color w:val="123869" w:themeColor="accent1"/>
                      <w:sz w:val="36"/>
                    </w:rPr>
                  </w:pPr>
                  <w:r w:rsidRPr="00132035">
                    <w:rPr>
                      <w:rFonts w:asciiTheme="majorHAnsi" w:eastAsiaTheme="majorEastAsia" w:hAnsiTheme="majorHAnsi" w:cstheme="majorBidi"/>
                      <w:b/>
                      <w:color w:val="123869" w:themeColor="accent1"/>
                      <w:sz w:val="36"/>
                    </w:rPr>
                    <w:t>Problem Statement</w:t>
                  </w:r>
                </w:p>
                <w:p w14:paraId="42448881" w14:textId="2CD93DD9" w:rsidR="00B61540" w:rsidRDefault="00D75B1B" w:rsidP="00B61540">
                  <w:r w:rsidRPr="00D75B1B">
                    <w:t xml:space="preserve">The retail store experiences significant revenue fluctuations, </w:t>
                  </w:r>
                  <w:r>
                    <w:t>hypothetically</w:t>
                  </w:r>
                  <w:r w:rsidRPr="00D75B1B">
                    <w:t xml:space="preserve"> driven by weekend patterns</w:t>
                  </w:r>
                  <w:r w:rsidR="00B61540">
                    <w:t xml:space="preserve">. </w:t>
                  </w:r>
                  <w:r w:rsidR="00DF372A">
                    <w:t>Our</w:t>
                  </w:r>
                  <w:r w:rsidR="00B61540">
                    <w:t xml:space="preserve"> goal is to:</w:t>
                  </w:r>
                </w:p>
                <w:p w14:paraId="5A3589D0" w14:textId="016C637A" w:rsidR="00B61540" w:rsidRDefault="00F60C81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F60C81">
                    <w:t>Classify each day as High/Low revenue to optimize daily staffing and inventory decisions</w:t>
                  </w:r>
                  <w:r w:rsidR="00B61540">
                    <w:t>.</w:t>
                  </w:r>
                </w:p>
                <w:p w14:paraId="52F4DF4E" w14:textId="1A8A73E6" w:rsidR="00B61540" w:rsidRDefault="00B61540" w:rsidP="00B61540">
                  <w:pPr>
                    <w:pStyle w:val="ListParagraph"/>
                    <w:numPr>
                      <w:ilvl w:val="0"/>
                      <w:numId w:val="3"/>
                    </w:numPr>
                  </w:pPr>
                  <w:r w:rsidRPr="00132035">
                    <w:rPr>
                      <w:noProof/>
                    </w:rPr>
                    <w:drawing>
                      <wp:anchor distT="0" distB="0" distL="114300" distR="114300" simplePos="0" relativeHeight="251666432" behindDoc="0" locked="0" layoutInCell="1" allowOverlap="1" wp14:anchorId="0F6B0934" wp14:editId="184CD859">
                        <wp:simplePos x="0" y="0"/>
                        <wp:positionH relativeFrom="column">
                          <wp:posOffset>3091180</wp:posOffset>
                        </wp:positionH>
                        <wp:positionV relativeFrom="paragraph">
                          <wp:posOffset>421640</wp:posOffset>
                        </wp:positionV>
                        <wp:extent cx="3147060" cy="3428365"/>
                        <wp:effectExtent l="0" t="0" r="0" b="635"/>
                        <wp:wrapThrough wrapText="bothSides">
                          <wp:wrapPolygon edited="0">
                            <wp:start x="0" y="0"/>
                            <wp:lineTo x="0" y="21484"/>
                            <wp:lineTo x="21443" y="21484"/>
                            <wp:lineTo x="21443" y="0"/>
                            <wp:lineTo x="0" y="0"/>
                          </wp:wrapPolygon>
                        </wp:wrapThrough>
                        <wp:docPr id="98656752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6669043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7060" cy="3428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t xml:space="preserve">Forecast next week's revenue to support weekly planning and promotional </w:t>
                  </w:r>
                  <w:r w:rsidR="00F60C81" w:rsidRPr="00F60C81">
                    <w:t>budgeting</w:t>
                  </w:r>
                  <w:r>
                    <w:t>.</w:t>
                  </w:r>
                </w:p>
                <w:p w14:paraId="17279F03" w14:textId="77777777" w:rsidR="00B61540" w:rsidRDefault="00B61540" w:rsidP="00B61540"/>
                <w:p w14:paraId="660BEA3D" w14:textId="77777777" w:rsidR="00B61540" w:rsidRDefault="00B61540" w:rsidP="00B61540"/>
                <w:p w14:paraId="7226102E" w14:textId="77777777" w:rsidR="00B61540" w:rsidRDefault="00B61540" w:rsidP="00B61540"/>
                <w:p w14:paraId="3947B5BD" w14:textId="70404FF1" w:rsidR="00B61540" w:rsidRPr="003A798E" w:rsidRDefault="00B61540" w:rsidP="00B61540"/>
              </w:tc>
              <w:tc>
                <w:tcPr>
                  <w:tcW w:w="400" w:type="dxa"/>
                  <w:shd w:val="clear" w:color="auto" w:fill="EDF0F4" w:themeFill="accent3"/>
                </w:tcPr>
                <w:p w14:paraId="0F13E569" w14:textId="77777777" w:rsidR="00B61540" w:rsidRPr="003A798E" w:rsidRDefault="00B61540" w:rsidP="00B61540"/>
              </w:tc>
            </w:tr>
          </w:tbl>
          <w:p w14:paraId="0F9CDA2F" w14:textId="77777777" w:rsidR="00B61540" w:rsidRPr="003A798E" w:rsidRDefault="00B61540" w:rsidP="00B61540"/>
          <w:p w14:paraId="420E068A" w14:textId="1949666C" w:rsidR="00B61540" w:rsidRPr="00A059BA" w:rsidRDefault="00B61540" w:rsidP="00B61540">
            <w:pPr>
              <w:rPr>
                <w:lang w:val="fr-FR"/>
              </w:rPr>
            </w:pPr>
          </w:p>
        </w:tc>
        <w:tc>
          <w:tcPr>
            <w:tcW w:w="365" w:type="pct"/>
            <w:shd w:val="clear" w:color="auto" w:fill="EDF0F4" w:themeFill="accent3"/>
          </w:tcPr>
          <w:p w14:paraId="22E1E756" w14:textId="77777777" w:rsidR="00B61540" w:rsidRPr="00A059BA" w:rsidRDefault="00B61540" w:rsidP="00B61540">
            <w:pPr>
              <w:jc w:val="center"/>
              <w:rPr>
                <w:lang w:val="fr-FR"/>
              </w:rPr>
            </w:pPr>
          </w:p>
        </w:tc>
      </w:tr>
    </w:tbl>
    <w:p w14:paraId="5A047CC5" w14:textId="77777777" w:rsidR="00132035" w:rsidRDefault="00132035">
      <w:r>
        <w:br w:type="page"/>
      </w:r>
    </w:p>
    <w:tbl>
      <w:tblPr>
        <w:tblW w:w="10684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9842"/>
        <w:gridCol w:w="421"/>
      </w:tblGrid>
      <w:tr w:rsidR="001205A1" w:rsidRPr="003A798E" w14:paraId="46A0F790" w14:textId="77777777" w:rsidTr="00E94875">
        <w:trPr>
          <w:trHeight w:val="6178"/>
        </w:trPr>
        <w:tc>
          <w:tcPr>
            <w:tcW w:w="421" w:type="dxa"/>
            <w:shd w:val="clear" w:color="auto" w:fill="EDF0F4" w:themeFill="accent3"/>
          </w:tcPr>
          <w:p w14:paraId="451130F6" w14:textId="7F82DA7A" w:rsidR="001205A1" w:rsidRPr="00A059BA" w:rsidRDefault="001205A1">
            <w:pPr>
              <w:rPr>
                <w:lang w:val="fr-FR"/>
              </w:rPr>
            </w:pPr>
          </w:p>
        </w:tc>
        <w:tc>
          <w:tcPr>
            <w:tcW w:w="9842" w:type="dxa"/>
            <w:shd w:val="clear" w:color="auto" w:fill="EDF0F4" w:themeFill="accent3"/>
          </w:tcPr>
          <w:p w14:paraId="3B0E1A68" w14:textId="02F27D9B" w:rsidR="00B61540" w:rsidRPr="00B61540" w:rsidRDefault="00B61540" w:rsidP="00B61540">
            <w:r w:rsidRPr="00B61540">
              <w:rPr>
                <w:rFonts w:asciiTheme="majorHAnsi" w:eastAsiaTheme="majorEastAsia" w:hAnsiTheme="majorHAnsi" w:cstheme="majorBidi"/>
                <w:b/>
                <w:color w:val="123869" w:themeColor="accent1"/>
                <w:sz w:val="36"/>
              </w:rPr>
              <w:t>Problem Type</w:t>
            </w:r>
          </w:p>
          <w:p w14:paraId="4580690F" w14:textId="5FEC51B3" w:rsidR="00F60C81" w:rsidRDefault="00F60C81" w:rsidP="00B61540">
            <w:pPr>
              <w:numPr>
                <w:ilvl w:val="0"/>
                <w:numId w:val="3"/>
              </w:numPr>
            </w:pPr>
            <w:r w:rsidRPr="00F60C81">
              <w:t xml:space="preserve">Binary Classification: High Revenue (1) vs Low Revenue (0) using median as </w:t>
            </w:r>
            <w:r w:rsidR="00B85B12">
              <w:t xml:space="preserve">the </w:t>
            </w:r>
            <w:r w:rsidRPr="00F60C81">
              <w:t>cutoff</w:t>
            </w:r>
            <w:r>
              <w:t>.</w:t>
            </w:r>
          </w:p>
          <w:p w14:paraId="199B9E27" w14:textId="1420B304" w:rsidR="001205A1" w:rsidRPr="003A798E" w:rsidRDefault="00B61540" w:rsidP="00B61540">
            <w:pPr>
              <w:numPr>
                <w:ilvl w:val="0"/>
                <w:numId w:val="3"/>
              </w:numPr>
            </w:pPr>
            <w:r>
              <w:t>Forecasting: Time series prediction of daily revenue for the next 7 days.</w:t>
            </w:r>
          </w:p>
          <w:p w14:paraId="25D48523" w14:textId="6828DEDF" w:rsidR="00132035" w:rsidRDefault="00B61540" w:rsidP="00132035">
            <w:pPr>
              <w:rPr>
                <w:rFonts w:asciiTheme="majorHAnsi" w:eastAsiaTheme="majorEastAsia" w:hAnsiTheme="majorHAnsi" w:cstheme="majorBidi"/>
                <w:b/>
                <w:color w:val="123869" w:themeColor="accent1"/>
                <w:sz w:val="36"/>
              </w:rPr>
            </w:pPr>
            <w:r w:rsidRPr="00B61540">
              <w:rPr>
                <w:rFonts w:asciiTheme="majorHAnsi" w:eastAsiaTheme="majorEastAsia" w:hAnsiTheme="majorHAnsi" w:cstheme="majorBidi"/>
                <w:b/>
                <w:color w:val="123869" w:themeColor="accent1"/>
                <w:sz w:val="36"/>
              </w:rPr>
              <w:t>Proposed Solution Methods</w:t>
            </w:r>
          </w:p>
          <w:p w14:paraId="26BEF96B" w14:textId="499B9285" w:rsidR="00B61540" w:rsidRPr="00F60C81" w:rsidRDefault="00B61540" w:rsidP="00B61540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F60C81">
              <w:rPr>
                <w:u w:val="single"/>
              </w:rPr>
              <w:t xml:space="preserve">Classification </w:t>
            </w:r>
            <w:r w:rsidR="00F60C81" w:rsidRPr="00F60C81">
              <w:rPr>
                <w:u w:val="single"/>
              </w:rPr>
              <w:t>Approach:</w:t>
            </w:r>
          </w:p>
          <w:p w14:paraId="62DA2182" w14:textId="54820427" w:rsidR="00F60C81" w:rsidRPr="00F60C81" w:rsidRDefault="00F60C81" w:rsidP="00F60C81">
            <w:pPr>
              <w:pStyle w:val="ListParagraph"/>
              <w:numPr>
                <w:ilvl w:val="0"/>
                <w:numId w:val="3"/>
              </w:numPr>
            </w:pPr>
            <w:r>
              <w:t>Main</w:t>
            </w:r>
            <w:r w:rsidRPr="00F60C81">
              <w:t xml:space="preserve"> Features: weekend, </w:t>
            </w:r>
            <w:proofErr w:type="spellStart"/>
            <w:r w:rsidRPr="00F60C81">
              <w:t>daily_customers</w:t>
            </w:r>
            <w:proofErr w:type="spellEnd"/>
            <w:r w:rsidRPr="00F60C81">
              <w:t xml:space="preserve">, promotion, </w:t>
            </w:r>
            <w:proofErr w:type="spellStart"/>
            <w:r w:rsidRPr="00F60C81">
              <w:t>day_of_week</w:t>
            </w:r>
            <w:proofErr w:type="spellEnd"/>
            <w:r>
              <w:t>.</w:t>
            </w:r>
          </w:p>
          <w:p w14:paraId="26451A44" w14:textId="0D35D294" w:rsidR="00B61540" w:rsidRDefault="00B61540" w:rsidP="00B61540">
            <w:pPr>
              <w:pStyle w:val="ListParagraph"/>
              <w:numPr>
                <w:ilvl w:val="0"/>
                <w:numId w:val="3"/>
              </w:numPr>
            </w:pPr>
            <w:r>
              <w:t>Models:</w:t>
            </w:r>
          </w:p>
          <w:p w14:paraId="5467128E" w14:textId="516A15F1" w:rsidR="00B61540" w:rsidRDefault="00B61540" w:rsidP="00B61540">
            <w:pPr>
              <w:pStyle w:val="ListParagraph"/>
            </w:pPr>
            <w:r>
              <w:tab/>
              <w:t>Logistic Regression (</w:t>
            </w:r>
            <w:r w:rsidR="00F60C81" w:rsidRPr="00F60C81">
              <w:t>interpretable</w:t>
            </w:r>
            <w:r w:rsidR="00F60C81">
              <w:t xml:space="preserve"> </w:t>
            </w:r>
            <w:r>
              <w:t>baseline).</w:t>
            </w:r>
          </w:p>
          <w:p w14:paraId="546951B5" w14:textId="20D1D475" w:rsidR="00B61540" w:rsidRDefault="00B61540" w:rsidP="00B61540">
            <w:pPr>
              <w:pStyle w:val="ListParagraph"/>
            </w:pPr>
            <w:r>
              <w:tab/>
              <w:t>Random Forest (</w:t>
            </w:r>
            <w:r w:rsidR="00F60C81" w:rsidRPr="00F60C81">
              <w:t>capture non-linear patterns like weekend effects</w:t>
            </w:r>
            <w:r>
              <w:t>).</w:t>
            </w:r>
          </w:p>
          <w:p w14:paraId="70862E0D" w14:textId="4FE9D035" w:rsidR="00B61540" w:rsidRDefault="00B61540" w:rsidP="00B61540">
            <w:pPr>
              <w:pStyle w:val="ListParagraph"/>
            </w:pPr>
            <w:r>
              <w:tab/>
              <w:t>XGBoost (handling feature interactions).</w:t>
            </w:r>
          </w:p>
          <w:p w14:paraId="13E2FD99" w14:textId="63649295" w:rsidR="00B61540" w:rsidRPr="00F60C81" w:rsidRDefault="00B61540" w:rsidP="00B61540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0F60C81">
              <w:rPr>
                <w:u w:val="single"/>
              </w:rPr>
              <w:t>Forecasting Approach</w:t>
            </w:r>
            <w:r w:rsidR="00F60C81" w:rsidRPr="00F60C81">
              <w:rPr>
                <w:u w:val="single"/>
              </w:rPr>
              <w:t>:</w:t>
            </w:r>
          </w:p>
          <w:p w14:paraId="4659A269" w14:textId="661E8737" w:rsidR="00B61540" w:rsidRDefault="00F60C81" w:rsidP="00B61540">
            <w:pPr>
              <w:pStyle w:val="ListParagraph"/>
              <w:numPr>
                <w:ilvl w:val="0"/>
                <w:numId w:val="3"/>
              </w:numPr>
            </w:pPr>
            <w:r w:rsidRPr="00F60C81">
              <w:t>Time Series</w:t>
            </w:r>
            <w:r>
              <w:t xml:space="preserve"> </w:t>
            </w:r>
            <w:r w:rsidR="00B61540">
              <w:t>Models:</w:t>
            </w:r>
          </w:p>
          <w:p w14:paraId="795F4BB5" w14:textId="628758E4" w:rsidR="00B61540" w:rsidRDefault="00B61540" w:rsidP="00B61540">
            <w:pPr>
              <w:pStyle w:val="ListParagraph"/>
            </w:pPr>
            <w:r>
              <w:tab/>
              <w:t>SARIMA (</w:t>
            </w:r>
            <w:r w:rsidR="00F60C81" w:rsidRPr="00F60C81">
              <w:t>capture weekly seasonality observed in data</w:t>
            </w:r>
            <w:r>
              <w:t>).</w:t>
            </w:r>
          </w:p>
          <w:p w14:paraId="07EEB5FF" w14:textId="1017ECCC" w:rsidR="00B61540" w:rsidRDefault="00B61540" w:rsidP="00B61540">
            <w:pPr>
              <w:pStyle w:val="ListParagraph"/>
            </w:pPr>
            <w:r>
              <w:tab/>
              <w:t>Prophet (</w:t>
            </w:r>
            <w:r w:rsidR="00F60C81" w:rsidRPr="00F60C81">
              <w:t>handle trends + weekly patterns</w:t>
            </w:r>
            <w:r>
              <w:t>).</w:t>
            </w:r>
          </w:p>
          <w:p w14:paraId="36AB223E" w14:textId="77777777" w:rsidR="00F60C81" w:rsidRPr="00F60C81" w:rsidRDefault="00F60C81" w:rsidP="00F60C81">
            <w:pPr>
              <w:pStyle w:val="ListParagraph"/>
              <w:numPr>
                <w:ilvl w:val="0"/>
                <w:numId w:val="3"/>
              </w:numPr>
              <w:rPr>
                <w:u w:val="single"/>
              </w:rPr>
            </w:pPr>
            <w:r w:rsidRPr="00F60C81">
              <w:t>Feature-Based Approach: Regression with lagged variables and calendar features</w:t>
            </w:r>
          </w:p>
          <w:p w14:paraId="28636834" w14:textId="59B2AD31" w:rsidR="00B61540" w:rsidRPr="00F60C81" w:rsidRDefault="00B61540" w:rsidP="00F60C81">
            <w:pPr>
              <w:pStyle w:val="ListParagraph"/>
              <w:numPr>
                <w:ilvl w:val="0"/>
                <w:numId w:val="3"/>
              </w:numPr>
              <w:rPr>
                <w:u w:val="single"/>
              </w:rPr>
            </w:pPr>
            <w:r w:rsidRPr="00F60C81">
              <w:rPr>
                <w:u w:val="single"/>
              </w:rPr>
              <w:t>Additional Techniques</w:t>
            </w:r>
            <w:r w:rsidR="00F60C81" w:rsidRPr="00F60C81">
              <w:rPr>
                <w:u w:val="single"/>
              </w:rPr>
              <w:t>:</w:t>
            </w:r>
          </w:p>
          <w:p w14:paraId="63665EED" w14:textId="2DF6CE58" w:rsidR="00B61540" w:rsidRDefault="00F60C81" w:rsidP="00F60C81">
            <w:r>
              <w:tab/>
            </w:r>
            <w:r>
              <w:tab/>
            </w:r>
            <w:r w:rsidRPr="00F60C81">
              <w:t>Feature importance analysis to identify key drivers</w:t>
            </w:r>
            <w:r w:rsidR="00B61540">
              <w:t>.</w:t>
            </w:r>
          </w:p>
          <w:p w14:paraId="6C8406C5" w14:textId="05C82E12" w:rsidR="00B61540" w:rsidRDefault="00F60C81" w:rsidP="00F60C81">
            <w:r>
              <w:tab/>
            </w:r>
            <w:r>
              <w:tab/>
            </w:r>
            <w:r w:rsidRPr="00F60C81">
              <w:t>Time-based validation (train on first 80 days, test on last 10 days)</w:t>
            </w:r>
            <w:r>
              <w:t>.</w:t>
            </w:r>
          </w:p>
          <w:p w14:paraId="105854DA" w14:textId="663A5CAC" w:rsidR="00F60C81" w:rsidRPr="00F60C81" w:rsidRDefault="00F60C81" w:rsidP="00F60C81">
            <w:r>
              <w:tab/>
            </w:r>
            <w:r>
              <w:tab/>
            </w:r>
            <w:r w:rsidRPr="00F60C81">
              <w:t>Business impact analysis of classification accuracy</w:t>
            </w:r>
            <w:r>
              <w:t>.</w:t>
            </w:r>
          </w:p>
          <w:p w14:paraId="25A9D179" w14:textId="27BBE645" w:rsidR="00B61540" w:rsidRDefault="00B61540" w:rsidP="00F60C81">
            <w:pPr>
              <w:pStyle w:val="ListParagraph"/>
            </w:pPr>
          </w:p>
          <w:p w14:paraId="09E7C025" w14:textId="60486F91" w:rsidR="00B61540" w:rsidRDefault="00B61540" w:rsidP="00B61540">
            <w:pPr>
              <w:rPr>
                <w:rFonts w:asciiTheme="majorHAnsi" w:eastAsiaTheme="majorEastAsia" w:hAnsiTheme="majorHAnsi" w:cstheme="majorBidi"/>
                <w:b/>
                <w:color w:val="123869" w:themeColor="accent1"/>
                <w:sz w:val="36"/>
              </w:rPr>
            </w:pPr>
            <w:r w:rsidRPr="00B61540">
              <w:rPr>
                <w:rFonts w:asciiTheme="majorHAnsi" w:eastAsiaTheme="majorEastAsia" w:hAnsiTheme="majorHAnsi" w:cstheme="majorBidi"/>
                <w:b/>
                <w:color w:val="123869" w:themeColor="accent1"/>
                <w:sz w:val="36"/>
              </w:rPr>
              <w:t>Expected Outcomes</w:t>
            </w:r>
          </w:p>
          <w:p w14:paraId="2081D2D1" w14:textId="030D1BFD" w:rsidR="00F60C81" w:rsidRDefault="00F60C81" w:rsidP="00F60C81">
            <w:pPr>
              <w:pStyle w:val="ListParagraph"/>
              <w:numPr>
                <w:ilvl w:val="0"/>
                <w:numId w:val="3"/>
              </w:numPr>
            </w:pPr>
            <w:r>
              <w:t>Staffing optimization: Better align workforce with expected daily revenue.</w:t>
            </w:r>
          </w:p>
          <w:p w14:paraId="13E339A3" w14:textId="704F7C50" w:rsidR="00F60C81" w:rsidRDefault="00F60C81" w:rsidP="00F60C81">
            <w:pPr>
              <w:pStyle w:val="ListParagraph"/>
              <w:numPr>
                <w:ilvl w:val="0"/>
                <w:numId w:val="3"/>
              </w:numPr>
            </w:pPr>
            <w:r>
              <w:t>Inventory management: Prepare for high-volume days.</w:t>
            </w:r>
          </w:p>
          <w:p w14:paraId="625EDC43" w14:textId="34882B24" w:rsidR="00F60C81" w:rsidRDefault="00F60C81" w:rsidP="00F60C81">
            <w:pPr>
              <w:pStyle w:val="ListParagraph"/>
              <w:numPr>
                <w:ilvl w:val="0"/>
                <w:numId w:val="3"/>
              </w:numPr>
            </w:pPr>
            <w:r>
              <w:t>Promotion planning: Schedule promotions on days with highest impact potential.</w:t>
            </w:r>
          </w:p>
          <w:p w14:paraId="73F38E08" w14:textId="66EBCDF5" w:rsidR="00132035" w:rsidRDefault="00F60C81" w:rsidP="00F60C81">
            <w:pPr>
              <w:numPr>
                <w:ilvl w:val="0"/>
                <w:numId w:val="3"/>
              </w:numPr>
            </w:pPr>
            <w:r>
              <w:t>Estimated cost savings: 15-20% reduction in overstaffing/understaffing costs.</w:t>
            </w:r>
          </w:p>
          <w:p w14:paraId="576602B6" w14:textId="77777777" w:rsidR="00132035" w:rsidRDefault="00132035" w:rsidP="00132035"/>
          <w:p w14:paraId="5E34A8AD" w14:textId="77777777" w:rsidR="00132035" w:rsidRDefault="00132035" w:rsidP="00132035">
            <w:r>
              <w:t xml:space="preserve">    </w:t>
            </w:r>
          </w:p>
          <w:p w14:paraId="696882F4" w14:textId="77777777" w:rsidR="00E94875" w:rsidRDefault="00E94875" w:rsidP="00132035"/>
          <w:p w14:paraId="3B890C56" w14:textId="77777777" w:rsidR="00E94875" w:rsidRDefault="00E94875" w:rsidP="00132035"/>
          <w:p w14:paraId="27D0F693" w14:textId="77777777" w:rsidR="00E94875" w:rsidRDefault="00E94875" w:rsidP="00132035"/>
          <w:p w14:paraId="3680C313" w14:textId="77777777" w:rsidR="00E94875" w:rsidRDefault="00E94875" w:rsidP="00132035"/>
          <w:p w14:paraId="1D8F81BB" w14:textId="77777777" w:rsidR="00E94875" w:rsidRDefault="00E94875" w:rsidP="00132035"/>
          <w:p w14:paraId="6D803235" w14:textId="77777777" w:rsidR="00E94875" w:rsidRDefault="00E94875" w:rsidP="00132035"/>
          <w:p w14:paraId="78733BDF" w14:textId="77777777" w:rsidR="00E94875" w:rsidRDefault="00E94875" w:rsidP="00132035"/>
          <w:p w14:paraId="216734D1" w14:textId="77777777" w:rsidR="00E94875" w:rsidRDefault="00E94875" w:rsidP="00132035"/>
          <w:p w14:paraId="269146FD" w14:textId="619CCCB4" w:rsidR="00E94875" w:rsidRPr="003A798E" w:rsidRDefault="00E94875" w:rsidP="00132035"/>
        </w:tc>
        <w:tc>
          <w:tcPr>
            <w:tcW w:w="421" w:type="dxa"/>
            <w:shd w:val="clear" w:color="auto" w:fill="EDF0F4" w:themeFill="accent3"/>
          </w:tcPr>
          <w:p w14:paraId="2E5D26A9" w14:textId="77777777" w:rsidR="001205A1" w:rsidRPr="003A798E" w:rsidRDefault="001205A1"/>
        </w:tc>
      </w:tr>
    </w:tbl>
    <w:p w14:paraId="3C1CEE9D" w14:textId="77777777" w:rsidR="00A24793" w:rsidRPr="003A798E" w:rsidRDefault="00A24793" w:rsidP="00D06217"/>
    <w:sectPr w:rsidR="00A24793" w:rsidRPr="003A798E" w:rsidSect="00286C35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DDC3" w14:textId="77777777" w:rsidR="008E29E0" w:rsidRDefault="008E29E0" w:rsidP="001205A1">
      <w:r>
        <w:separator/>
      </w:r>
    </w:p>
  </w:endnote>
  <w:endnote w:type="continuationSeparator" w:id="0">
    <w:p w14:paraId="50501A47" w14:textId="77777777" w:rsidR="008E29E0" w:rsidRDefault="008E29E0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6D4C" w14:textId="77777777" w:rsidR="008E29E0" w:rsidRDefault="008E29E0" w:rsidP="001205A1">
      <w:r>
        <w:separator/>
      </w:r>
    </w:p>
  </w:footnote>
  <w:footnote w:type="continuationSeparator" w:id="0">
    <w:p w14:paraId="31EC8F55" w14:textId="77777777" w:rsidR="008E29E0" w:rsidRDefault="008E29E0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36B"/>
    <w:multiLevelType w:val="hybridMultilevel"/>
    <w:tmpl w:val="AA9E106A"/>
    <w:lvl w:ilvl="0" w:tplc="0EA677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B4314"/>
    <w:multiLevelType w:val="hybridMultilevel"/>
    <w:tmpl w:val="DB2E2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E7EBC"/>
    <w:multiLevelType w:val="hybridMultilevel"/>
    <w:tmpl w:val="DB2E2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99315">
    <w:abstractNumId w:val="4"/>
  </w:num>
  <w:num w:numId="2" w16cid:durableId="140509797">
    <w:abstractNumId w:val="2"/>
  </w:num>
  <w:num w:numId="3" w16cid:durableId="164630411">
    <w:abstractNumId w:val="0"/>
  </w:num>
  <w:num w:numId="4" w16cid:durableId="1339237640">
    <w:abstractNumId w:val="3"/>
  </w:num>
  <w:num w:numId="5" w16cid:durableId="400326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35"/>
    <w:rsid w:val="000A2A69"/>
    <w:rsid w:val="000C1994"/>
    <w:rsid w:val="000C4ED1"/>
    <w:rsid w:val="000D5F17"/>
    <w:rsid w:val="001205A1"/>
    <w:rsid w:val="00132035"/>
    <w:rsid w:val="00142538"/>
    <w:rsid w:val="00154224"/>
    <w:rsid w:val="00286C35"/>
    <w:rsid w:val="002877E8"/>
    <w:rsid w:val="002A185E"/>
    <w:rsid w:val="002E7C4E"/>
    <w:rsid w:val="0031055C"/>
    <w:rsid w:val="00371EE1"/>
    <w:rsid w:val="003767CC"/>
    <w:rsid w:val="0039287F"/>
    <w:rsid w:val="003A798E"/>
    <w:rsid w:val="00425A99"/>
    <w:rsid w:val="00517B1F"/>
    <w:rsid w:val="005E6B25"/>
    <w:rsid w:val="005F4F46"/>
    <w:rsid w:val="00637665"/>
    <w:rsid w:val="006C60E6"/>
    <w:rsid w:val="006F508F"/>
    <w:rsid w:val="00713E3A"/>
    <w:rsid w:val="0077429A"/>
    <w:rsid w:val="007B0740"/>
    <w:rsid w:val="007C1BAB"/>
    <w:rsid w:val="008648F6"/>
    <w:rsid w:val="008905D8"/>
    <w:rsid w:val="008E29E0"/>
    <w:rsid w:val="00957EA6"/>
    <w:rsid w:val="00967C35"/>
    <w:rsid w:val="009A25C1"/>
    <w:rsid w:val="009B6A8C"/>
    <w:rsid w:val="009C6907"/>
    <w:rsid w:val="009D2BE7"/>
    <w:rsid w:val="00A059BA"/>
    <w:rsid w:val="00A15CF7"/>
    <w:rsid w:val="00A24793"/>
    <w:rsid w:val="00A80B37"/>
    <w:rsid w:val="00A81248"/>
    <w:rsid w:val="00A84462"/>
    <w:rsid w:val="00A95A60"/>
    <w:rsid w:val="00AF2A4E"/>
    <w:rsid w:val="00B61540"/>
    <w:rsid w:val="00B703E9"/>
    <w:rsid w:val="00B85B12"/>
    <w:rsid w:val="00BE2BE4"/>
    <w:rsid w:val="00C213D9"/>
    <w:rsid w:val="00C66528"/>
    <w:rsid w:val="00C74716"/>
    <w:rsid w:val="00C915F0"/>
    <w:rsid w:val="00CE5F4B"/>
    <w:rsid w:val="00D06217"/>
    <w:rsid w:val="00D22573"/>
    <w:rsid w:val="00D26C99"/>
    <w:rsid w:val="00D75B1B"/>
    <w:rsid w:val="00DF372A"/>
    <w:rsid w:val="00E94875"/>
    <w:rsid w:val="00F60C81"/>
    <w:rsid w:val="00FB65B8"/>
    <w:rsid w:val="00FC49AE"/>
    <w:rsid w:val="00FD2FC3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1DC35"/>
  <w15:chartTrackingRefBased/>
  <w15:docId w15:val="{75BD3548-F23C-4F9D-A1F0-C1A9A330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61540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qFormat/>
    <w:rsid w:val="00132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t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B257E9-A77D-41EC-A0C2-ED17B412B2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TotalTime>47</TotalTime>
  <Pages>3</Pages>
  <Words>250</Words>
  <Characters>1683</Characters>
  <Application>Microsoft Office Word</Application>
  <DocSecurity>0</DocSecurity>
  <Lines>93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Varnillion Oni</dc:creator>
  <cp:keywords/>
  <dc:description/>
  <cp:lastModifiedBy>Tai Oni</cp:lastModifiedBy>
  <cp:revision>8</cp:revision>
  <dcterms:created xsi:type="dcterms:W3CDTF">2025-09-24T19:38:00Z</dcterms:created>
  <dcterms:modified xsi:type="dcterms:W3CDTF">2025-10-02T16:27:00Z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01e47399-5e9d-49b5-8525-f6e62e08191b</vt:lpwstr>
  </property>
</Properties>
</file>